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8C36" w14:textId="478409DA" w:rsidR="00445DD9" w:rsidRDefault="00445DD9" w:rsidP="00BE4410">
      <w:pPr>
        <w:pStyle w:val="ContactInfo"/>
        <w:jc w:val="left"/>
      </w:pPr>
    </w:p>
    <w:p w14:paraId="7232A5F7" w14:textId="77777777" w:rsidR="00445DD9" w:rsidRDefault="00445DD9" w:rsidP="00BF6121"/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630"/>
        <w:gridCol w:w="3150"/>
      </w:tblGrid>
      <w:tr w:rsidR="00542006" w14:paraId="11BE595D" w14:textId="77777777" w:rsidTr="00156A3A">
        <w:trPr>
          <w:trHeight w:val="1090"/>
        </w:trPr>
        <w:tc>
          <w:tcPr>
            <w:tcW w:w="10075" w:type="dxa"/>
            <w:gridSpan w:val="3"/>
            <w:tcBorders>
              <w:bottom w:val="single" w:sz="4" w:space="0" w:color="83B29B" w:themeColor="accent1"/>
            </w:tcBorders>
          </w:tcPr>
          <w:p w14:paraId="1C15F756" w14:textId="77777777" w:rsidR="00542006" w:rsidRPr="00A90A2D" w:rsidRDefault="001E7924" w:rsidP="00A90A2D">
            <w:pPr>
              <w:pStyle w:val="Title"/>
            </w:pPr>
            <w:sdt>
              <w:sdtPr>
                <w:id w:val="-989938121"/>
                <w:placeholder>
                  <w:docPart w:val="8BB9DE67A9494E9FBD53E2B5BA83D096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Invoice</w:t>
                </w:r>
              </w:sdtContent>
            </w:sdt>
            <w:r w:rsidR="00156A3A">
              <w:t xml:space="preserve"> </w:t>
            </w:r>
          </w:p>
        </w:tc>
      </w:tr>
      <w:tr w:rsidR="002A2D37" w14:paraId="46EDBF31" w14:textId="77777777" w:rsidTr="00156A3A">
        <w:trPr>
          <w:trHeight w:val="307"/>
        </w:trPr>
        <w:tc>
          <w:tcPr>
            <w:tcW w:w="10075" w:type="dxa"/>
            <w:gridSpan w:val="3"/>
            <w:tcBorders>
              <w:top w:val="single" w:sz="4" w:space="0" w:color="83B29B" w:themeColor="accent1"/>
            </w:tcBorders>
          </w:tcPr>
          <w:p w14:paraId="4E770453" w14:textId="77777777" w:rsidR="002A2D37" w:rsidRDefault="002A2D37" w:rsidP="00CD21D4"/>
        </w:tc>
      </w:tr>
      <w:tr w:rsidR="004C213B" w14:paraId="2FEECCC7" w14:textId="77777777" w:rsidTr="00156A3A">
        <w:trPr>
          <w:trHeight w:val="1999"/>
        </w:trPr>
        <w:tc>
          <w:tcPr>
            <w:tcW w:w="6295" w:type="dxa"/>
          </w:tcPr>
          <w:p w14:paraId="29CC88E1" w14:textId="77777777" w:rsidR="00C72F49" w:rsidRPr="00156A3A" w:rsidRDefault="001E7924" w:rsidP="00C72F49">
            <w:pPr>
              <w:pStyle w:val="Heading1"/>
            </w:pPr>
            <w:sdt>
              <w:sdtPr>
                <w:id w:val="-1586065519"/>
                <w:placeholder>
                  <w:docPart w:val="1AF30B426A3D4132A3628BF0A21C328A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DATE:</w:t>
                </w:r>
              </w:sdtContent>
            </w:sdt>
            <w:r w:rsidR="00156A3A">
              <w:t xml:space="preserve"> </w:t>
            </w:r>
          </w:p>
          <w:p w14:paraId="6DF95FD2" w14:textId="77777777" w:rsidR="00EC5FAA" w:rsidRPr="00422C34" w:rsidRDefault="00EC5FAA" w:rsidP="00EC5FAA">
            <w:pPr>
              <w:rPr>
                <w:color w:val="000000" w:themeColor="text1"/>
                <w:lang w:val="en-GB"/>
              </w:rPr>
            </w:pPr>
            <w:r w:rsidRPr="00422C34">
              <w:rPr>
                <w:color w:val="000000" w:themeColor="text1"/>
                <w:lang w:val="en-GB"/>
              </w:rPr>
              <w:t>{{date}}</w:t>
            </w:r>
          </w:p>
          <w:p w14:paraId="2A5F64CF" w14:textId="763756D0" w:rsidR="00C72F49" w:rsidRDefault="00C72F49" w:rsidP="00C72F49"/>
          <w:p w14:paraId="28AB12F8" w14:textId="60AF97EF" w:rsidR="00C72F49" w:rsidRPr="00156A3A" w:rsidRDefault="001E7924" w:rsidP="00156A3A">
            <w:pPr>
              <w:pStyle w:val="Heading1"/>
            </w:pPr>
            <w:sdt>
              <w:sdtPr>
                <w:id w:val="-1955478738"/>
                <w:placeholder>
                  <w:docPart w:val="BD4327E2F9574368A928AD43C3606708"/>
                </w:placeholder>
                <w15:appearance w15:val="hidden"/>
              </w:sdtPr>
              <w:sdtEndPr/>
              <w:sdtContent>
                <w:r w:rsidR="00EC5FAA">
                  <w:t>Invoice No:</w:t>
                </w:r>
              </w:sdtContent>
            </w:sdt>
          </w:p>
          <w:p w14:paraId="46038FA8" w14:textId="40D9FD78" w:rsidR="00C72F49" w:rsidRDefault="001E7924" w:rsidP="00C72F49">
            <w:sdt>
              <w:sdtPr>
                <w:id w:val="-1580285944"/>
                <w:placeholder>
                  <w:docPart w:val="B15731C90CE44BE791A040AA3CEDCFA8"/>
                </w:placeholder>
                <w15:appearance w15:val="hidden"/>
              </w:sdtPr>
              <w:sdtEndPr/>
              <w:sdtContent>
                <w:r w:rsidR="00EC5FAA" w:rsidRPr="00422C34">
                  <w:rPr>
                    <w:color w:val="000000" w:themeColor="text1"/>
                    <w:lang w:val="en-GB"/>
                  </w:rPr>
                  <w:t>{{</w:t>
                </w:r>
                <w:proofErr w:type="spellStart"/>
                <w:r w:rsidR="00EC5FAA" w:rsidRPr="00422C34">
                  <w:rPr>
                    <w:color w:val="000000" w:themeColor="text1"/>
                    <w:lang w:val="en-GB"/>
                  </w:rPr>
                  <w:t>invoice_number</w:t>
                </w:r>
                <w:proofErr w:type="spellEnd"/>
                <w:r w:rsidR="00EC5FAA" w:rsidRPr="00422C34">
                  <w:rPr>
                    <w:color w:val="000000" w:themeColor="text1"/>
                    <w:lang w:val="en-GB"/>
                  </w:rPr>
                  <w:t>}}</w:t>
                </w:r>
              </w:sdtContent>
            </w:sdt>
            <w:r w:rsidR="00156A3A">
              <w:t xml:space="preserve"> </w:t>
            </w:r>
          </w:p>
          <w:p w14:paraId="76F9EDEE" w14:textId="525C0E3F" w:rsidR="004C213B" w:rsidRPr="00156A3A" w:rsidRDefault="004C213B" w:rsidP="009433F1"/>
        </w:tc>
        <w:tc>
          <w:tcPr>
            <w:tcW w:w="630" w:type="dxa"/>
          </w:tcPr>
          <w:p w14:paraId="6D29B14E" w14:textId="35247198" w:rsidR="004C213B" w:rsidRDefault="009433F1" w:rsidP="00CD21D4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B716C8" wp14:editId="1869EDD0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354965</wp:posOffset>
                      </wp:positionV>
                      <wp:extent cx="2857500" cy="359410"/>
                      <wp:effectExtent l="0" t="0" r="0" b="2540"/>
                      <wp:wrapNone/>
                      <wp:docPr id="56597484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0" cy="359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B639A" w14:textId="2EE51EA9" w:rsidR="009433F1" w:rsidRDefault="001E7924" w:rsidP="009433F1">
                                  <w:pPr>
                                    <w:pStyle w:val="Thankyou"/>
                                    <w:jc w:val="left"/>
                                  </w:pPr>
                                  <w:sdt>
                                    <w:sdtPr>
                                      <w:id w:val="-989092326"/>
                                      <w:placeholder>
                                        <w:docPart w:val="7A89B1AD6B394EC597FE399836F5F96C"/>
                                      </w:placeholder>
                                      <w:showingPlcHdr/>
                                      <w15:appearance w15:val="hidden"/>
                                    </w:sdtPr>
                                    <w:sdtEndPr/>
                                    <w:sdtContent>
                                      <w:r w:rsidR="009433F1" w:rsidRPr="009433F1">
                                        <w:rPr>
                                          <w:b/>
                                          <w:bCs/>
                                        </w:rPr>
                                        <w:t>Customer ID:</w:t>
                                      </w:r>
                                    </w:sdtContent>
                                  </w:sdt>
                                  <w:r w:rsidR="009433F1">
                                    <w:t xml:space="preserve"> </w:t>
                                  </w:r>
                                  <w:r w:rsidR="00EC5FAA" w:rsidRPr="00EC5FAA">
                                    <w:t>{{</w:t>
                                  </w:r>
                                  <w:proofErr w:type="spellStart"/>
                                  <w:r w:rsidR="00EC5FAA" w:rsidRPr="00EC5FAA">
                                    <w:t>customer_trn</w:t>
                                  </w:r>
                                  <w:proofErr w:type="spellEnd"/>
                                  <w:r w:rsidR="00EC5FAA" w:rsidRPr="00EC5FAA">
                                    <w:t>}}</w:t>
                                  </w:r>
                                </w:p>
                                <w:p w14:paraId="1A78E8FC" w14:textId="5DEE77A9" w:rsidR="00EC5FAA" w:rsidRPr="00EC5FAA" w:rsidRDefault="009433F1" w:rsidP="009433F1">
                                  <w:r>
                                    <w:t xml:space="preserve">                       </w:t>
                                  </w:r>
                                </w:p>
                                <w:p w14:paraId="2ED726EF" w14:textId="77777777" w:rsidR="009433F1" w:rsidRDefault="009433F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BB716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15pt;margin-top:27.95pt;width:225pt;height:28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" fillcolor="white [3201]" stroked="f" strokeweight=".5pt">
                      <v:textbox>
                        <w:txbxContent>
                          <w:p w14:paraId="4C8B639A" w14:textId="2EE51EA9" w:rsidR="009433F1" w:rsidRDefault="001E7924" w:rsidP="009433F1">
                            <w:pPr>
                              <w:pStyle w:val="Thankyou"/>
                              <w:jc w:val="left"/>
                            </w:pPr>
                            <w:sdt>
                              <w:sdtPr>
                                <w:id w:val="-989092326"/>
                                <w:placeholder>
                                  <w:docPart w:val="7A89B1AD6B394EC597FE399836F5F96C"/>
                                </w:placeholder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9433F1" w:rsidRPr="009433F1">
                                  <w:rPr>
                                    <w:b/>
                                    <w:bCs/>
                                  </w:rPr>
                                  <w:t>Customer ID:</w:t>
                                </w:r>
                              </w:sdtContent>
                            </w:sdt>
                            <w:r w:rsidR="009433F1">
                              <w:t xml:space="preserve"> </w:t>
                            </w:r>
                            <w:r w:rsidR="00EC5FAA" w:rsidRPr="00EC5FAA">
                              <w:t>{{</w:t>
                            </w:r>
                            <w:proofErr w:type="spellStart"/>
                            <w:r w:rsidR="00EC5FAA" w:rsidRPr="00EC5FAA">
                              <w:t>customer_trn</w:t>
                            </w:r>
                            <w:proofErr w:type="spellEnd"/>
                            <w:r w:rsidR="00EC5FAA" w:rsidRPr="00EC5FAA">
                              <w:t>}}</w:t>
                            </w:r>
                          </w:p>
                          <w:p w14:paraId="1A78E8FC" w14:textId="5DEE77A9" w:rsidR="00EC5FAA" w:rsidRPr="00EC5FAA" w:rsidRDefault="009433F1" w:rsidP="009433F1">
                            <w:r>
                              <w:t xml:space="preserve">                       </w:t>
                            </w:r>
                          </w:p>
                          <w:p w14:paraId="2ED726EF" w14:textId="77777777" w:rsidR="009433F1" w:rsidRDefault="009433F1"/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id w:val="1447433637"/>
                <w:placeholder>
                  <w:docPart w:val="82CE6BC26BD24AA1AC332FD365EF48EF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To:</w:t>
                </w:r>
              </w:sdtContent>
            </w:sdt>
            <w:r w:rsidR="00156A3A">
              <w:t xml:space="preserve"> </w:t>
            </w:r>
          </w:p>
        </w:tc>
        <w:tc>
          <w:tcPr>
            <w:tcW w:w="3150" w:type="dxa"/>
          </w:tcPr>
          <w:p w14:paraId="75395223" w14:textId="3CF754CA" w:rsidR="002A2D37" w:rsidRDefault="009433F1" w:rsidP="00EC5FAA">
            <w:pPr>
              <w:pStyle w:val="Thankyou"/>
            </w:pPr>
            <w:r>
              <w:t xml:space="preserve">   </w:t>
            </w:r>
            <w:r w:rsidR="00EC5FAA" w:rsidRPr="00422C34">
              <w:t>{{</w:t>
            </w:r>
            <w:proofErr w:type="spellStart"/>
            <w:r w:rsidR="00EC5FAA" w:rsidRPr="00422C34">
              <w:t>customer_name</w:t>
            </w:r>
            <w:proofErr w:type="spellEnd"/>
            <w:r w:rsidR="00EC5FAA" w:rsidRPr="00422C34">
              <w:t>}}</w:t>
            </w:r>
          </w:p>
          <w:p w14:paraId="073B741F" w14:textId="43412490" w:rsidR="00EC5FAA" w:rsidRDefault="00EC5FAA" w:rsidP="00156A3A">
            <w:pPr>
              <w:pStyle w:val="Right-alignedtext"/>
            </w:pPr>
          </w:p>
          <w:p w14:paraId="33110B64" w14:textId="77777777" w:rsidR="004C213B" w:rsidRDefault="004C213B" w:rsidP="00156A3A">
            <w:pPr>
              <w:pStyle w:val="Right-alignedtext"/>
            </w:pPr>
          </w:p>
        </w:tc>
      </w:tr>
      <w:tr w:rsidR="002A2D37" w14:paraId="6F0156E1" w14:textId="77777777" w:rsidTr="00156A3A">
        <w:trPr>
          <w:trHeight w:val="343"/>
        </w:trPr>
        <w:tc>
          <w:tcPr>
            <w:tcW w:w="10075" w:type="dxa"/>
            <w:gridSpan w:val="3"/>
          </w:tcPr>
          <w:p w14:paraId="7732B2C6" w14:textId="03CE0998" w:rsidR="002A2D37" w:rsidRDefault="002A2D37" w:rsidP="00CD21D4">
            <w:pPr>
              <w:pStyle w:val="Heading1"/>
            </w:pPr>
          </w:p>
        </w:tc>
      </w:tr>
    </w:tbl>
    <w:p w14:paraId="5BF91D60" w14:textId="4007E750" w:rsidR="00856EDE" w:rsidRDefault="00856EDE" w:rsidP="00856ED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4226"/>
        <w:gridCol w:w="1188"/>
        <w:gridCol w:w="1324"/>
        <w:gridCol w:w="2080"/>
      </w:tblGrid>
      <w:tr w:rsidR="00EC5FAA" w14:paraId="1CCF1689" w14:textId="77777777" w:rsidTr="009433F1">
        <w:trPr>
          <w:trHeight w:val="397"/>
        </w:trPr>
        <w:tc>
          <w:tcPr>
            <w:tcW w:w="1262" w:type="dxa"/>
            <w:tcBorders>
              <w:bottom w:val="single" w:sz="4" w:space="0" w:color="83B29B" w:themeColor="accent1"/>
            </w:tcBorders>
            <w:vAlign w:val="center"/>
          </w:tcPr>
          <w:p w14:paraId="7EE8E2A2" w14:textId="77777777" w:rsidR="00EC5FAA" w:rsidRPr="00156A3A" w:rsidRDefault="001E7924" w:rsidP="00156A3A">
            <w:pPr>
              <w:pStyle w:val="Heading1"/>
            </w:pPr>
            <w:sdt>
              <w:sdtPr>
                <w:id w:val="530854393"/>
                <w:placeholder>
                  <w:docPart w:val="9019D17ADCD446E4A49D8C98E003D088"/>
                </w:placeholder>
                <w:temporary/>
                <w:showingPlcHdr/>
                <w15:appearance w15:val="hidden"/>
              </w:sdtPr>
              <w:sdtEndPr/>
              <w:sdtContent>
                <w:r w:rsidR="00EC5FAA">
                  <w:t xml:space="preserve">Qty </w:t>
                </w:r>
              </w:sdtContent>
            </w:sdt>
            <w:r w:rsidR="00EC5FAA">
              <w:t xml:space="preserve"> </w:t>
            </w:r>
          </w:p>
        </w:tc>
        <w:tc>
          <w:tcPr>
            <w:tcW w:w="4226" w:type="dxa"/>
            <w:tcBorders>
              <w:bottom w:val="single" w:sz="4" w:space="0" w:color="83B29B" w:themeColor="accent1"/>
            </w:tcBorders>
            <w:vAlign w:val="center"/>
          </w:tcPr>
          <w:p w14:paraId="474B5D3B" w14:textId="07AFD2ED" w:rsidR="00EC5FAA" w:rsidRDefault="001E7924" w:rsidP="002D2C31">
            <w:pPr>
              <w:pStyle w:val="Heading1"/>
            </w:pPr>
            <w:sdt>
              <w:sdtPr>
                <w:id w:val="2038998146"/>
                <w:placeholder>
                  <w:docPart w:val="E438DDC2460443A9A0FCF6412127D9B7"/>
                </w:placeholder>
                <w:temporary/>
                <w:showingPlcHdr/>
                <w15:appearance w15:val="hidden"/>
              </w:sdtPr>
              <w:sdtEndPr/>
              <w:sdtContent>
                <w:r w:rsidR="00EC5FAA">
                  <w:t>Description</w:t>
                </w:r>
              </w:sdtContent>
            </w:sdt>
            <w:r w:rsidR="00EC5FAA">
              <w:t xml:space="preserve">                                                                       </w:t>
            </w:r>
          </w:p>
        </w:tc>
        <w:tc>
          <w:tcPr>
            <w:tcW w:w="1188" w:type="dxa"/>
            <w:tcBorders>
              <w:bottom w:val="single" w:sz="4" w:space="0" w:color="83B29B" w:themeColor="accent1"/>
            </w:tcBorders>
          </w:tcPr>
          <w:p w14:paraId="134ADDE1" w14:textId="0A41BE62" w:rsidR="00EC5FAA" w:rsidRDefault="00EC5FAA" w:rsidP="00BE4410">
            <w:pPr>
              <w:pStyle w:val="Heading1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1A30EE" wp14:editId="6B9A8B26">
                      <wp:simplePos x="0" y="0"/>
                      <wp:positionH relativeFrom="column">
                        <wp:posOffset>-93769</wp:posOffset>
                      </wp:positionH>
                      <wp:positionV relativeFrom="paragraph">
                        <wp:posOffset>14605</wp:posOffset>
                      </wp:positionV>
                      <wp:extent cx="821267" cy="228600"/>
                      <wp:effectExtent l="0" t="0" r="0" b="0"/>
                      <wp:wrapNone/>
                      <wp:docPr id="142023002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1267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005A2C" w14:textId="0F1D8451" w:rsidR="00EC5FAA" w:rsidRPr="00EC5FAA" w:rsidRDefault="00EC5FAA" w:rsidP="00EC5FAA">
                                  <w:pPr>
                                    <w:pStyle w:val="Heading1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Quantity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A30EE" id="Text Box 1" o:spid="_x0000_s1027" type="#_x0000_t202" style="position:absolute;left:0;text-align:left;margin-left:-7.4pt;margin-top:1.15pt;width:64.6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" fillcolor="white [3201]" stroked="f" strokeweight=".5pt">
                      <v:textbox>
                        <w:txbxContent>
                          <w:p w14:paraId="46005A2C" w14:textId="0F1D8451" w:rsidR="00EC5FAA" w:rsidRPr="00EC5FAA" w:rsidRDefault="00EC5FAA" w:rsidP="00EC5FAA">
                            <w:pPr>
                              <w:pStyle w:val="Heading1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Quantity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24" w:type="dxa"/>
            <w:tcBorders>
              <w:bottom w:val="single" w:sz="4" w:space="0" w:color="83B29B" w:themeColor="accent1"/>
            </w:tcBorders>
            <w:vAlign w:val="center"/>
          </w:tcPr>
          <w:p w14:paraId="31448E5B" w14:textId="6EF39FEB" w:rsidR="00EC5FAA" w:rsidRDefault="001E7924" w:rsidP="00BE4410">
            <w:pPr>
              <w:pStyle w:val="Heading1"/>
              <w:jc w:val="right"/>
            </w:pPr>
            <w:sdt>
              <w:sdtPr>
                <w:id w:val="1507863871"/>
                <w:placeholder>
                  <w:docPart w:val="001C6E2422B74B7094A158F421F5B79E"/>
                </w:placeholder>
                <w:temporary/>
                <w:showingPlcHdr/>
                <w15:appearance w15:val="hidden"/>
              </w:sdtPr>
              <w:sdtEndPr/>
              <w:sdtContent>
                <w:r w:rsidR="00EC5FAA">
                  <w:t>Unit Price</w:t>
                </w:r>
              </w:sdtContent>
            </w:sdt>
            <w:r w:rsidR="00EC5FAA">
              <w:t xml:space="preserve"> </w:t>
            </w:r>
          </w:p>
        </w:tc>
        <w:tc>
          <w:tcPr>
            <w:tcW w:w="2080" w:type="dxa"/>
            <w:tcBorders>
              <w:bottom w:val="single" w:sz="4" w:space="0" w:color="83B29B" w:themeColor="accent1"/>
            </w:tcBorders>
            <w:vAlign w:val="center"/>
          </w:tcPr>
          <w:p w14:paraId="2E15FE72" w14:textId="77777777" w:rsidR="00EC5FAA" w:rsidRDefault="001E7924" w:rsidP="00BE4410">
            <w:pPr>
              <w:pStyle w:val="Heading1"/>
              <w:jc w:val="right"/>
            </w:pPr>
            <w:sdt>
              <w:sdtPr>
                <w:id w:val="-317345281"/>
                <w:placeholder>
                  <w:docPart w:val="E5A09D383E7A47F6876F229C9239ED36"/>
                </w:placeholder>
                <w:temporary/>
                <w:showingPlcHdr/>
                <w15:appearance w15:val="hidden"/>
              </w:sdtPr>
              <w:sdtEndPr/>
              <w:sdtContent>
                <w:r w:rsidR="00EC5FAA">
                  <w:t>Line Total</w:t>
                </w:r>
              </w:sdtContent>
            </w:sdt>
            <w:r w:rsidR="00EC5FAA">
              <w:t xml:space="preserve"> </w:t>
            </w:r>
          </w:p>
        </w:tc>
      </w:tr>
      <w:tr w:rsidR="00EC5FAA" w14:paraId="73B2D69D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FA0454F" w14:textId="78CE7556" w:rsidR="00EC5FAA" w:rsidRDefault="001E7924" w:rsidP="002D2C31">
            <w:sdt>
              <w:sdtPr>
                <w:id w:val="-2121438034"/>
                <w:placeholder>
                  <w:docPart w:val="FAC085FC2A814534AF20DB0473811413"/>
                </w:placeholder>
                <w15:appearance w15:val="hidden"/>
              </w:sdtPr>
              <w:sdtEndPr/>
              <w:sdtContent>
                <w:r w:rsidR="00EC5FAA" w:rsidRPr="00EC5FAA">
                  <w:t xml:space="preserve">{{%tr for item in </w:t>
                </w:r>
                <w:proofErr w:type="spellStart"/>
                <w:r w:rsidR="00EC5FAA" w:rsidRPr="00EC5FAA">
                  <w:t>invoice_list</w:t>
                </w:r>
                <w:proofErr w:type="spellEnd"/>
                <w:r w:rsidR="00EC5FAA" w:rsidRPr="00EC5FAA">
                  <w:t xml:space="preserve"> %}}</w:t>
                </w:r>
              </w:sdtContent>
            </w:sdt>
            <w:r w:rsidR="00EC5FAA">
              <w:t xml:space="preserve"> </w:t>
            </w:r>
          </w:p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28FC2BC" w14:textId="45F5DCFD" w:rsidR="00EC5FAA" w:rsidRDefault="00EC5FAA" w:rsidP="002D2C31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2E06652B" w14:textId="77777777" w:rsidR="00EC5FAA" w:rsidRDefault="00EC5FAA" w:rsidP="00EC5FAA">
            <w:pPr>
              <w:jc w:val="center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02E9ABC" w14:textId="3A2EBC9B" w:rsidR="00EC5FAA" w:rsidRDefault="00EC5FAA" w:rsidP="00EC5FAA">
            <w:pPr>
              <w:jc w:val="center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6F3027A" w14:textId="2D3444B0" w:rsidR="00EC5FAA" w:rsidRDefault="00EC5FAA" w:rsidP="00EC5FAA"/>
        </w:tc>
      </w:tr>
      <w:tr w:rsidR="00EC5FAA" w14:paraId="72EE8BE2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EE02C23" w14:textId="6DF34008" w:rsidR="00EC5FAA" w:rsidRDefault="00EC5FAA" w:rsidP="00EC5FAA">
            <w:r w:rsidRPr="00EC5FAA">
              <w:t>{{</w:t>
            </w:r>
            <w:proofErr w:type="gramStart"/>
            <w:r w:rsidRPr="00EC5FAA">
              <w:t>item[</w:t>
            </w:r>
            <w:proofErr w:type="gramEnd"/>
            <w:r w:rsidRPr="00EC5FAA">
              <w:t>0]}}</w:t>
            </w:r>
          </w:p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690A1227" w14:textId="20C828DB" w:rsidR="00EC5FAA" w:rsidRDefault="00EC5FAA" w:rsidP="00EC5FAA">
            <w:r w:rsidRPr="00EC5FAA">
              <w:t>{{</w:t>
            </w:r>
            <w:proofErr w:type="gramStart"/>
            <w:r w:rsidRPr="00EC5FAA">
              <w:t>item[</w:t>
            </w:r>
            <w:proofErr w:type="gramEnd"/>
            <w:r w:rsidRPr="00EC5FAA">
              <w:t>1]}}</w:t>
            </w:r>
          </w:p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0499CF63" w14:textId="39D410EE" w:rsidR="00EC5FAA" w:rsidRDefault="00EC5FAA" w:rsidP="00EC5FAA">
            <w:pPr>
              <w:jc w:val="center"/>
            </w:pPr>
            <w:r w:rsidRPr="00EC5FAA">
              <w:t>{{</w:t>
            </w:r>
            <w:proofErr w:type="gramStart"/>
            <w:r w:rsidRPr="00EC5FAA">
              <w:t>item[</w:t>
            </w:r>
            <w:proofErr w:type="gramEnd"/>
            <w:r w:rsidRPr="00EC5FAA">
              <w:t>2]}}</w:t>
            </w: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42676165" w14:textId="179A5D38" w:rsidR="00EC5FAA" w:rsidRDefault="00EC5FAA" w:rsidP="00EC5FAA">
            <w:pPr>
              <w:jc w:val="center"/>
            </w:pPr>
            <w:r w:rsidRPr="00EC5FAA">
              <w:t>{{</w:t>
            </w:r>
            <w:proofErr w:type="gramStart"/>
            <w:r w:rsidRPr="00EC5FAA">
              <w:t>item[</w:t>
            </w:r>
            <w:proofErr w:type="gramEnd"/>
            <w:r w:rsidRPr="00EC5FAA">
              <w:t>3]}}</w:t>
            </w: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131049DE" w14:textId="17F6F042" w:rsidR="00EC5FAA" w:rsidRDefault="00EC5FAA" w:rsidP="00EC5FAA">
            <w:pPr>
              <w:jc w:val="center"/>
            </w:pPr>
            <w:r w:rsidRPr="00EC5FAA">
              <w:t>{{</w:t>
            </w:r>
            <w:proofErr w:type="gramStart"/>
            <w:r w:rsidRPr="00EC5FAA">
              <w:t>item[</w:t>
            </w:r>
            <w:proofErr w:type="gramEnd"/>
            <w:r w:rsidRPr="00EC5FAA">
              <w:t>4]}}</w:t>
            </w:r>
          </w:p>
        </w:tc>
      </w:tr>
      <w:tr w:rsidR="00EC5FAA" w14:paraId="4DCCD824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4794CD2" w14:textId="01663468" w:rsidR="00EC5FAA" w:rsidRDefault="00EC5FAA" w:rsidP="00EC5FAA">
            <w:r w:rsidRPr="00EC5FAA">
              <w:t>{{%tr endfor %}}</w:t>
            </w:r>
          </w:p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C84E788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28107572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1B3450B" w14:textId="1BB5C9EE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56C7B8F" w14:textId="77777777" w:rsidR="00EC5FAA" w:rsidRDefault="00EC5FAA" w:rsidP="00EC5FAA">
            <w:pPr>
              <w:jc w:val="right"/>
            </w:pPr>
          </w:p>
        </w:tc>
      </w:tr>
      <w:tr w:rsidR="00EC5FAA" w14:paraId="4543E147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68CC9F3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22C4632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4ABD964E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78DBA9E" w14:textId="1A7662EB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33CF9B2" w14:textId="77777777" w:rsidR="00EC5FAA" w:rsidRDefault="00EC5FAA" w:rsidP="00EC5FAA">
            <w:pPr>
              <w:jc w:val="right"/>
            </w:pPr>
          </w:p>
        </w:tc>
      </w:tr>
      <w:tr w:rsidR="00EC5FAA" w14:paraId="20DD0E2E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82642CC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EDD7C6D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28B370C7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1FB4627" w14:textId="663C0C5E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FBF16DE" w14:textId="77777777" w:rsidR="00EC5FAA" w:rsidRDefault="00EC5FAA" w:rsidP="00EC5FAA">
            <w:pPr>
              <w:jc w:val="right"/>
            </w:pPr>
          </w:p>
        </w:tc>
      </w:tr>
      <w:tr w:rsidR="00EC5FAA" w14:paraId="40A53599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B75B1C8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D3232E7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4D8517D5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9D79B51" w14:textId="06FA5B16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F6E2C44" w14:textId="77777777" w:rsidR="00EC5FAA" w:rsidRDefault="00EC5FAA" w:rsidP="00EC5FAA">
            <w:pPr>
              <w:jc w:val="right"/>
            </w:pPr>
          </w:p>
        </w:tc>
      </w:tr>
      <w:tr w:rsidR="00EC5FAA" w14:paraId="45E8104D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D060307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AAEF239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6AE5356C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48F1D8A" w14:textId="05F0331B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16D371D" w14:textId="77777777" w:rsidR="00EC5FAA" w:rsidRDefault="00EC5FAA" w:rsidP="00EC5FAA">
            <w:pPr>
              <w:jc w:val="right"/>
            </w:pPr>
          </w:p>
        </w:tc>
      </w:tr>
      <w:tr w:rsidR="00EC5FAA" w14:paraId="01297913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2C63FB9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A878FAC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7A508FDD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D9F8FE0" w14:textId="763F6D49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D5F6EC5" w14:textId="77777777" w:rsidR="00EC5FAA" w:rsidRDefault="00EC5FAA" w:rsidP="00EC5FAA">
            <w:pPr>
              <w:jc w:val="right"/>
            </w:pPr>
          </w:p>
        </w:tc>
      </w:tr>
      <w:tr w:rsidR="00EC5FAA" w14:paraId="04062361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F168AF8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EDE275C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05560F1D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B98BC89" w14:textId="7FAC0558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D85E099" w14:textId="77777777" w:rsidR="00EC5FAA" w:rsidRDefault="00EC5FAA" w:rsidP="00EC5FAA">
            <w:pPr>
              <w:jc w:val="right"/>
            </w:pPr>
          </w:p>
        </w:tc>
      </w:tr>
      <w:tr w:rsidR="00EC5FAA" w14:paraId="7C1E10EE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A87F2E3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C7DE693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6038C3F4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50375D7" w14:textId="518E6EAD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0CC63D1" w14:textId="77777777" w:rsidR="00EC5FAA" w:rsidRDefault="00EC5FAA" w:rsidP="00EC5FAA">
            <w:pPr>
              <w:jc w:val="right"/>
            </w:pPr>
          </w:p>
        </w:tc>
      </w:tr>
      <w:tr w:rsidR="00EC5FAA" w14:paraId="7CEFE0B9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87C69A8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7EE1AC9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45ACC275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486792C" w14:textId="7CC25110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5E352E5" w14:textId="77777777" w:rsidR="00EC5FAA" w:rsidRDefault="00EC5FAA" w:rsidP="00EC5FAA">
            <w:pPr>
              <w:jc w:val="right"/>
            </w:pPr>
          </w:p>
        </w:tc>
      </w:tr>
      <w:tr w:rsidR="00EC5FAA" w14:paraId="31EF29F8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98D08A1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290BFDC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</w:tcPr>
          <w:p w14:paraId="738884EB" w14:textId="77777777" w:rsidR="00EC5FAA" w:rsidRDefault="00EC5FAA" w:rsidP="00EC5FAA">
            <w:pPr>
              <w:jc w:val="right"/>
            </w:pPr>
          </w:p>
        </w:tc>
        <w:tc>
          <w:tcPr>
            <w:tcW w:w="1324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61D3DAE" w14:textId="0FACCEDC" w:rsidR="00EC5FAA" w:rsidRDefault="00EC5FAA" w:rsidP="00EC5FAA">
            <w:pPr>
              <w:jc w:val="right"/>
            </w:pP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AD3FF1E" w14:textId="77777777" w:rsidR="00EC5FAA" w:rsidRDefault="00EC5FAA" w:rsidP="00EC5FAA">
            <w:pPr>
              <w:jc w:val="right"/>
            </w:pPr>
          </w:p>
        </w:tc>
      </w:tr>
      <w:tr w:rsidR="00EC5FAA" w14:paraId="2E671041" w14:textId="77777777" w:rsidTr="009433F1">
        <w:trPr>
          <w:trHeight w:val="397"/>
        </w:trPr>
        <w:tc>
          <w:tcPr>
            <w:tcW w:w="1262" w:type="dxa"/>
            <w:tcBorders>
              <w:top w:val="single" w:sz="4" w:space="0" w:color="83B29B" w:themeColor="accent1"/>
            </w:tcBorders>
            <w:vAlign w:val="center"/>
          </w:tcPr>
          <w:p w14:paraId="3F29E38A" w14:textId="77777777" w:rsidR="00EC5FAA" w:rsidRDefault="00EC5FAA" w:rsidP="00EC5FAA"/>
        </w:tc>
        <w:tc>
          <w:tcPr>
            <w:tcW w:w="4226" w:type="dxa"/>
            <w:tcBorders>
              <w:top w:val="single" w:sz="4" w:space="0" w:color="83B29B" w:themeColor="accent1"/>
            </w:tcBorders>
            <w:vAlign w:val="center"/>
          </w:tcPr>
          <w:p w14:paraId="450AF3CF" w14:textId="77777777" w:rsidR="00EC5FAA" w:rsidRDefault="00EC5FAA" w:rsidP="00EC5FAA"/>
        </w:tc>
        <w:tc>
          <w:tcPr>
            <w:tcW w:w="1188" w:type="dxa"/>
            <w:tcBorders>
              <w:top w:val="single" w:sz="4" w:space="0" w:color="83B29B" w:themeColor="accent1"/>
            </w:tcBorders>
          </w:tcPr>
          <w:p w14:paraId="1B91E4E6" w14:textId="77777777" w:rsidR="00EC5FAA" w:rsidRDefault="00EC5FAA" w:rsidP="00EC5FAA">
            <w:pPr>
              <w:pStyle w:val="Heading1"/>
            </w:pPr>
          </w:p>
        </w:tc>
        <w:tc>
          <w:tcPr>
            <w:tcW w:w="1324" w:type="dxa"/>
            <w:tcBorders>
              <w:top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0381B66" w14:textId="576011A6" w:rsidR="00EC5FAA" w:rsidRDefault="001E7924" w:rsidP="00EC5FAA">
            <w:pPr>
              <w:pStyle w:val="Heading1"/>
            </w:pPr>
            <w:sdt>
              <w:sdtPr>
                <w:id w:val="-1007976488"/>
                <w:placeholder>
                  <w:docPart w:val="AD0FD87E49FF4F358C1DD127E82EA83A"/>
                </w:placeholder>
                <w:temporary/>
                <w:showingPlcHdr/>
                <w15:appearance w15:val="hidden"/>
              </w:sdtPr>
              <w:sdtEndPr/>
              <w:sdtContent>
                <w:r w:rsidR="00EC5FAA">
                  <w:t>Subtotal</w:t>
                </w:r>
              </w:sdtContent>
            </w:sdt>
            <w:r w:rsidR="00EC5FAA">
              <w:t xml:space="preserve"> </w:t>
            </w:r>
          </w:p>
        </w:tc>
        <w:tc>
          <w:tcPr>
            <w:tcW w:w="208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137FF1AC" w14:textId="2591B80A" w:rsidR="00EC5FAA" w:rsidRDefault="001E7924" w:rsidP="009433F1">
            <w:pPr>
              <w:pStyle w:val="Right-alignedtext"/>
            </w:pPr>
            <w:sdt>
              <w:sdtPr>
                <w:id w:val="-1602253610"/>
                <w:placeholder>
                  <w:docPart w:val="B2574EAFCC7447BEAAED9CF7139A6AAB"/>
                </w:placeholder>
                <w15:appearance w15:val="hidden"/>
              </w:sdtPr>
              <w:sdtEndPr/>
              <w:sdtContent>
                <w:r w:rsidR="00EC5FAA">
                  <w:t>{{</w:t>
                </w:r>
                <w:proofErr w:type="spellStart"/>
                <w:r w:rsidR="00EC5FAA">
                  <w:t>total_amount</w:t>
                </w:r>
                <w:proofErr w:type="spellEnd"/>
                <w:r w:rsidR="00EC5FAA">
                  <w:t xml:space="preserve"> }}</w:t>
                </w:r>
              </w:sdtContent>
            </w:sdt>
            <w:r w:rsidR="00EC5FAA">
              <w:t xml:space="preserve"> </w:t>
            </w:r>
          </w:p>
        </w:tc>
      </w:tr>
      <w:tr w:rsidR="009433F1" w14:paraId="3E967725" w14:textId="77777777" w:rsidTr="009433F1">
        <w:trPr>
          <w:trHeight w:val="397"/>
        </w:trPr>
        <w:tc>
          <w:tcPr>
            <w:tcW w:w="1262" w:type="dxa"/>
            <w:vAlign w:val="center"/>
          </w:tcPr>
          <w:p w14:paraId="42E74D01" w14:textId="77777777" w:rsidR="009433F1" w:rsidRDefault="009433F1" w:rsidP="009433F1"/>
        </w:tc>
        <w:tc>
          <w:tcPr>
            <w:tcW w:w="4226" w:type="dxa"/>
            <w:vAlign w:val="center"/>
          </w:tcPr>
          <w:p w14:paraId="3E81EC77" w14:textId="77777777" w:rsidR="009433F1" w:rsidRDefault="009433F1" w:rsidP="009433F1"/>
        </w:tc>
        <w:tc>
          <w:tcPr>
            <w:tcW w:w="1188" w:type="dxa"/>
          </w:tcPr>
          <w:p w14:paraId="7463F134" w14:textId="77777777" w:rsidR="009433F1" w:rsidRDefault="009433F1" w:rsidP="009433F1">
            <w:pPr>
              <w:pStyle w:val="Heading1"/>
            </w:pPr>
          </w:p>
        </w:tc>
        <w:tc>
          <w:tcPr>
            <w:tcW w:w="1324" w:type="dxa"/>
            <w:tcBorders>
              <w:right w:val="single" w:sz="4" w:space="0" w:color="83B29B" w:themeColor="accent1"/>
            </w:tcBorders>
            <w:vAlign w:val="center"/>
          </w:tcPr>
          <w:p w14:paraId="1959678D" w14:textId="47070BFE" w:rsidR="009433F1" w:rsidRDefault="001E7924" w:rsidP="009433F1">
            <w:pPr>
              <w:pStyle w:val="Heading1"/>
            </w:pPr>
            <w:sdt>
              <w:sdtPr>
                <w:id w:val="-1969434869"/>
                <w:placeholder>
                  <w:docPart w:val="3172AAA2211746169577A8C51AA90771"/>
                </w:placeholder>
                <w:temporary/>
                <w:showingPlcHdr/>
                <w15:appearance w15:val="hidden"/>
              </w:sdtPr>
              <w:sdtEndPr/>
              <w:sdtContent>
                <w:r w:rsidR="009433F1">
                  <w:t>Sales Tax</w:t>
                </w:r>
              </w:sdtContent>
            </w:sdt>
            <w:r w:rsidR="009433F1">
              <w:t xml:space="preserve"> </w:t>
            </w:r>
          </w:p>
        </w:tc>
        <w:tc>
          <w:tcPr>
            <w:tcW w:w="2080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</w:tcPr>
          <w:p w14:paraId="15E6494B" w14:textId="0B44D5CA" w:rsidR="009433F1" w:rsidRDefault="009433F1" w:rsidP="009433F1">
            <w:pPr>
              <w:pStyle w:val="Right-alignedtext"/>
            </w:pPr>
            <w:r>
              <w:t>{{</w:t>
            </w:r>
            <w:proofErr w:type="spellStart"/>
            <w:r>
              <w:t>vat_amount</w:t>
            </w:r>
            <w:proofErr w:type="spellEnd"/>
            <w:r>
              <w:t>}}</w:t>
            </w:r>
          </w:p>
        </w:tc>
      </w:tr>
      <w:tr w:rsidR="009433F1" w14:paraId="296FC480" w14:textId="77777777" w:rsidTr="009433F1">
        <w:trPr>
          <w:trHeight w:val="397"/>
        </w:trPr>
        <w:tc>
          <w:tcPr>
            <w:tcW w:w="1262" w:type="dxa"/>
            <w:vAlign w:val="center"/>
          </w:tcPr>
          <w:p w14:paraId="2D65A96C" w14:textId="77777777" w:rsidR="009433F1" w:rsidRDefault="009433F1" w:rsidP="009433F1"/>
        </w:tc>
        <w:tc>
          <w:tcPr>
            <w:tcW w:w="4226" w:type="dxa"/>
            <w:vAlign w:val="center"/>
          </w:tcPr>
          <w:p w14:paraId="30216C0D" w14:textId="77777777" w:rsidR="009433F1" w:rsidRDefault="009433F1" w:rsidP="009433F1"/>
        </w:tc>
        <w:tc>
          <w:tcPr>
            <w:tcW w:w="1188" w:type="dxa"/>
          </w:tcPr>
          <w:p w14:paraId="7EB8A9FB" w14:textId="77777777" w:rsidR="009433F1" w:rsidRDefault="009433F1" w:rsidP="009433F1">
            <w:pPr>
              <w:pStyle w:val="Heading1"/>
            </w:pPr>
          </w:p>
        </w:tc>
        <w:tc>
          <w:tcPr>
            <w:tcW w:w="1324" w:type="dxa"/>
            <w:tcBorders>
              <w:right w:val="single" w:sz="4" w:space="0" w:color="83B29B" w:themeColor="accent1"/>
            </w:tcBorders>
            <w:vAlign w:val="center"/>
          </w:tcPr>
          <w:p w14:paraId="0D3B0412" w14:textId="3929413E" w:rsidR="009433F1" w:rsidRDefault="001E7924" w:rsidP="009433F1">
            <w:pPr>
              <w:pStyle w:val="Heading1"/>
            </w:pPr>
            <w:sdt>
              <w:sdtPr>
                <w:id w:val="1022060310"/>
                <w:placeholder>
                  <w:docPart w:val="E94B50D80F234E9296448876861C81C8"/>
                </w:placeholder>
                <w:temporary/>
                <w:showingPlcHdr/>
                <w15:appearance w15:val="hidden"/>
              </w:sdtPr>
              <w:sdtEndPr/>
              <w:sdtContent>
                <w:r w:rsidR="009433F1">
                  <w:t>Total</w:t>
                </w:r>
              </w:sdtContent>
            </w:sdt>
            <w:r w:rsidR="009433F1">
              <w:t xml:space="preserve"> </w:t>
            </w:r>
          </w:p>
        </w:tc>
        <w:tc>
          <w:tcPr>
            <w:tcW w:w="2080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</w:tcPr>
          <w:p w14:paraId="2C17D5BF" w14:textId="220C8C14" w:rsidR="009433F1" w:rsidRDefault="009433F1" w:rsidP="009433F1">
            <w:pPr>
              <w:pStyle w:val="Right-alignedtext"/>
            </w:pPr>
            <w:r>
              <w:t>{{</w:t>
            </w:r>
            <w:proofErr w:type="spellStart"/>
            <w:r>
              <w:t>net_total</w:t>
            </w:r>
            <w:proofErr w:type="spellEnd"/>
            <w:r>
              <w:t>}}</w:t>
            </w:r>
          </w:p>
        </w:tc>
      </w:tr>
    </w:tbl>
    <w:p w14:paraId="3FD21A3F" w14:textId="77777777" w:rsidR="001069E0" w:rsidRDefault="001E7924" w:rsidP="00BE4410">
      <w:pPr>
        <w:pStyle w:val="ContactInfo"/>
      </w:pPr>
      <w:sdt>
        <w:sdtPr>
          <w:id w:val="107098354"/>
          <w:placeholder>
            <w:docPart w:val="2ED28FAFF8DF444FA6731B6B41F83DC2"/>
          </w:placeholder>
          <w:showingPlcHdr/>
          <w15:appearance w15:val="hidden"/>
        </w:sdtPr>
        <w:sdtEndPr/>
        <w:sdtContent>
          <w:r w:rsidR="00156A3A" w:rsidRPr="00156A3A">
            <w:t>Make all checks payable to</w:t>
          </w:r>
        </w:sdtContent>
      </w:sdt>
      <w:r w:rsidR="00156A3A">
        <w:t xml:space="preserve"> </w:t>
      </w:r>
      <w:sdt>
        <w:sdtPr>
          <w:id w:val="453370213"/>
          <w:placeholder>
            <w:docPart w:val="A16D95A5EEB5401CB5BD6E1227CAA89D"/>
          </w:placeholder>
          <w:showingPlcHdr/>
          <w15:appearance w15:val="hidden"/>
        </w:sdtPr>
        <w:sdtEndPr/>
        <w:sdtContent>
          <w:r w:rsidR="00DB3205" w:rsidRPr="00DB3205">
            <w:t>Create &amp; Co.</w:t>
          </w:r>
        </w:sdtContent>
      </w:sdt>
    </w:p>
    <w:p w14:paraId="7A45C21E" w14:textId="77777777" w:rsidR="001069E0" w:rsidRDefault="001E7924" w:rsidP="00DB3205">
      <w:pPr>
        <w:pStyle w:val="Thankyou"/>
      </w:pPr>
      <w:sdt>
        <w:sdtPr>
          <w:id w:val="403270095"/>
          <w:placeholder>
            <w:docPart w:val="D74AA22E45714BC8AC77A3DC7833DA1F"/>
          </w:placeholder>
          <w:showingPlcHdr/>
          <w15:appearance w15:val="hidden"/>
        </w:sdtPr>
        <w:sdtEndPr/>
        <w:sdtContent>
          <w:r w:rsidR="00156A3A" w:rsidRPr="00DB3205">
            <w:t>Thank you for your business!</w:t>
          </w:r>
        </w:sdtContent>
      </w:sdt>
      <w:r w:rsidR="00156A3A">
        <w:t xml:space="preserve"> </w:t>
      </w:r>
    </w:p>
    <w:p w14:paraId="6134F3EE" w14:textId="2900C189" w:rsidR="00A81CA6" w:rsidRDefault="001069E0" w:rsidP="00DB3205">
      <w:pPr>
        <w:pStyle w:val="ContactInfo"/>
      </w:pPr>
      <w:r>
        <w:t xml:space="preserve"> </w:t>
      </w:r>
    </w:p>
    <w:sectPr w:rsidR="00A81CA6" w:rsidSect="00444EC5">
      <w:footerReference w:type="default" r:id="rId10"/>
      <w:pgSz w:w="12240" w:h="15840"/>
      <w:pgMar w:top="403" w:right="1080" w:bottom="48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78728" w14:textId="77777777" w:rsidR="00EC5FAA" w:rsidRDefault="00EC5FAA" w:rsidP="00EE0F7F">
      <w:r>
        <w:separator/>
      </w:r>
    </w:p>
  </w:endnote>
  <w:endnote w:type="continuationSeparator" w:id="0">
    <w:p w14:paraId="70FD1529" w14:textId="77777777" w:rsidR="00EC5FAA" w:rsidRDefault="00EC5FAA" w:rsidP="00EE0F7F">
      <w:r>
        <w:continuationSeparator/>
      </w:r>
    </w:p>
  </w:endnote>
  <w:endnote w:type="continuationNotice" w:id="1">
    <w:p w14:paraId="01D0A962" w14:textId="77777777" w:rsidR="00EC5FAA" w:rsidRDefault="00EC5F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C1573" w14:textId="77777777" w:rsidR="00DA124E" w:rsidRDefault="00DA124E" w:rsidP="00EE0F7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EFAAA1" w14:textId="77777777" w:rsidR="00DA124E" w:rsidRDefault="00DA124E" w:rsidP="00EE0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ED531" w14:textId="77777777" w:rsidR="00EC5FAA" w:rsidRDefault="00EC5FAA" w:rsidP="00EE0F7F">
      <w:r>
        <w:separator/>
      </w:r>
    </w:p>
  </w:footnote>
  <w:footnote w:type="continuationSeparator" w:id="0">
    <w:p w14:paraId="203B9EE7" w14:textId="77777777" w:rsidR="00EC5FAA" w:rsidRDefault="00EC5FAA" w:rsidP="00EE0F7F">
      <w:r>
        <w:continuationSeparator/>
      </w:r>
    </w:p>
  </w:footnote>
  <w:footnote w:type="continuationNotice" w:id="1">
    <w:p w14:paraId="35B35045" w14:textId="77777777" w:rsidR="00EC5FAA" w:rsidRDefault="00EC5FA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AA"/>
    <w:rsid w:val="00003839"/>
    <w:rsid w:val="00016EEA"/>
    <w:rsid w:val="00017EBC"/>
    <w:rsid w:val="0004621B"/>
    <w:rsid w:val="0006755F"/>
    <w:rsid w:val="00071BD6"/>
    <w:rsid w:val="0007294A"/>
    <w:rsid w:val="00084A50"/>
    <w:rsid w:val="000A71D3"/>
    <w:rsid w:val="000E34F4"/>
    <w:rsid w:val="000F3D19"/>
    <w:rsid w:val="001069E0"/>
    <w:rsid w:val="00124AE4"/>
    <w:rsid w:val="00131F5D"/>
    <w:rsid w:val="00141CC5"/>
    <w:rsid w:val="00156A3A"/>
    <w:rsid w:val="00161833"/>
    <w:rsid w:val="001763E5"/>
    <w:rsid w:val="0018346C"/>
    <w:rsid w:val="00184F6D"/>
    <w:rsid w:val="001C2395"/>
    <w:rsid w:val="001D02AD"/>
    <w:rsid w:val="001D1A99"/>
    <w:rsid w:val="001E2363"/>
    <w:rsid w:val="001E7924"/>
    <w:rsid w:val="001F1199"/>
    <w:rsid w:val="00202A3A"/>
    <w:rsid w:val="00215AB4"/>
    <w:rsid w:val="00232D51"/>
    <w:rsid w:val="00232DEA"/>
    <w:rsid w:val="00243832"/>
    <w:rsid w:val="00253682"/>
    <w:rsid w:val="0027214F"/>
    <w:rsid w:val="002A2D37"/>
    <w:rsid w:val="002B425B"/>
    <w:rsid w:val="002C15E0"/>
    <w:rsid w:val="002C31B5"/>
    <w:rsid w:val="002D2C31"/>
    <w:rsid w:val="002E1650"/>
    <w:rsid w:val="002E2FED"/>
    <w:rsid w:val="002F145D"/>
    <w:rsid w:val="002F405A"/>
    <w:rsid w:val="002F4591"/>
    <w:rsid w:val="002F5823"/>
    <w:rsid w:val="00301B2D"/>
    <w:rsid w:val="00305145"/>
    <w:rsid w:val="003276AC"/>
    <w:rsid w:val="003347B7"/>
    <w:rsid w:val="00335034"/>
    <w:rsid w:val="003525FA"/>
    <w:rsid w:val="00360364"/>
    <w:rsid w:val="00371BBE"/>
    <w:rsid w:val="003727B8"/>
    <w:rsid w:val="0038422B"/>
    <w:rsid w:val="00390027"/>
    <w:rsid w:val="003F3E49"/>
    <w:rsid w:val="004367E7"/>
    <w:rsid w:val="00444EC5"/>
    <w:rsid w:val="00445DD9"/>
    <w:rsid w:val="00450F95"/>
    <w:rsid w:val="00456340"/>
    <w:rsid w:val="00466686"/>
    <w:rsid w:val="00467003"/>
    <w:rsid w:val="004A0E9A"/>
    <w:rsid w:val="004A3861"/>
    <w:rsid w:val="004B7DB3"/>
    <w:rsid w:val="004C213B"/>
    <w:rsid w:val="004E69B5"/>
    <w:rsid w:val="00502726"/>
    <w:rsid w:val="00502760"/>
    <w:rsid w:val="00513B33"/>
    <w:rsid w:val="00520564"/>
    <w:rsid w:val="0053314D"/>
    <w:rsid w:val="00541768"/>
    <w:rsid w:val="00542006"/>
    <w:rsid w:val="00555DD9"/>
    <w:rsid w:val="00560557"/>
    <w:rsid w:val="005A2890"/>
    <w:rsid w:val="005C3329"/>
    <w:rsid w:val="005C4466"/>
    <w:rsid w:val="005C5FF1"/>
    <w:rsid w:val="005E0721"/>
    <w:rsid w:val="005E117D"/>
    <w:rsid w:val="005E53DC"/>
    <w:rsid w:val="00606F22"/>
    <w:rsid w:val="006350A1"/>
    <w:rsid w:val="00635AE7"/>
    <w:rsid w:val="006464AA"/>
    <w:rsid w:val="0065420D"/>
    <w:rsid w:val="00663B7E"/>
    <w:rsid w:val="00675F8F"/>
    <w:rsid w:val="00676AF4"/>
    <w:rsid w:val="00677DD8"/>
    <w:rsid w:val="006B4F86"/>
    <w:rsid w:val="006C4559"/>
    <w:rsid w:val="006D579D"/>
    <w:rsid w:val="00705493"/>
    <w:rsid w:val="0074217B"/>
    <w:rsid w:val="007603E8"/>
    <w:rsid w:val="00767D7F"/>
    <w:rsid w:val="007A2DFF"/>
    <w:rsid w:val="007B0F08"/>
    <w:rsid w:val="00846FB5"/>
    <w:rsid w:val="00847E9A"/>
    <w:rsid w:val="00856EDE"/>
    <w:rsid w:val="008613C4"/>
    <w:rsid w:val="00865239"/>
    <w:rsid w:val="00870164"/>
    <w:rsid w:val="008757BD"/>
    <w:rsid w:val="00877C07"/>
    <w:rsid w:val="00883DD4"/>
    <w:rsid w:val="00893D5F"/>
    <w:rsid w:val="00897DC4"/>
    <w:rsid w:val="008A48A3"/>
    <w:rsid w:val="008E03BD"/>
    <w:rsid w:val="008E5173"/>
    <w:rsid w:val="00905964"/>
    <w:rsid w:val="00914773"/>
    <w:rsid w:val="009433F1"/>
    <w:rsid w:val="009468C8"/>
    <w:rsid w:val="00947982"/>
    <w:rsid w:val="00973CF1"/>
    <w:rsid w:val="009A1458"/>
    <w:rsid w:val="009D2341"/>
    <w:rsid w:val="009D382B"/>
    <w:rsid w:val="009E49DD"/>
    <w:rsid w:val="009F1D23"/>
    <w:rsid w:val="009F2D75"/>
    <w:rsid w:val="009F3F74"/>
    <w:rsid w:val="009F59F3"/>
    <w:rsid w:val="00A2654F"/>
    <w:rsid w:val="00A274D6"/>
    <w:rsid w:val="00A605F5"/>
    <w:rsid w:val="00A64CF9"/>
    <w:rsid w:val="00A81CA6"/>
    <w:rsid w:val="00A82089"/>
    <w:rsid w:val="00A82BF5"/>
    <w:rsid w:val="00A90A2D"/>
    <w:rsid w:val="00AC6A6B"/>
    <w:rsid w:val="00AF7D1F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E4410"/>
    <w:rsid w:val="00BE7F47"/>
    <w:rsid w:val="00BF6121"/>
    <w:rsid w:val="00C17717"/>
    <w:rsid w:val="00C25BD7"/>
    <w:rsid w:val="00C33E0B"/>
    <w:rsid w:val="00C3490E"/>
    <w:rsid w:val="00C4631C"/>
    <w:rsid w:val="00C55997"/>
    <w:rsid w:val="00C6713E"/>
    <w:rsid w:val="00C72F49"/>
    <w:rsid w:val="00C94F57"/>
    <w:rsid w:val="00CA6586"/>
    <w:rsid w:val="00CB6D77"/>
    <w:rsid w:val="00CD21D4"/>
    <w:rsid w:val="00CD6251"/>
    <w:rsid w:val="00CE6FBB"/>
    <w:rsid w:val="00CF3D54"/>
    <w:rsid w:val="00D062FE"/>
    <w:rsid w:val="00D1091B"/>
    <w:rsid w:val="00D27961"/>
    <w:rsid w:val="00D42D80"/>
    <w:rsid w:val="00D45686"/>
    <w:rsid w:val="00D46230"/>
    <w:rsid w:val="00D56588"/>
    <w:rsid w:val="00D57EB6"/>
    <w:rsid w:val="00D62BD5"/>
    <w:rsid w:val="00D6531A"/>
    <w:rsid w:val="00D8503D"/>
    <w:rsid w:val="00DA124E"/>
    <w:rsid w:val="00DA3056"/>
    <w:rsid w:val="00DB3205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91723"/>
    <w:rsid w:val="00E93F0C"/>
    <w:rsid w:val="00E97788"/>
    <w:rsid w:val="00EA2951"/>
    <w:rsid w:val="00EB59E9"/>
    <w:rsid w:val="00EC23BD"/>
    <w:rsid w:val="00EC4567"/>
    <w:rsid w:val="00EC5FAA"/>
    <w:rsid w:val="00EE0F7F"/>
    <w:rsid w:val="00F1176D"/>
    <w:rsid w:val="00F15F52"/>
    <w:rsid w:val="00F33413"/>
    <w:rsid w:val="00F34E9F"/>
    <w:rsid w:val="00F53936"/>
    <w:rsid w:val="00F7001B"/>
    <w:rsid w:val="00F734DA"/>
    <w:rsid w:val="00F8217C"/>
    <w:rsid w:val="00F91374"/>
    <w:rsid w:val="00F9697E"/>
    <w:rsid w:val="00FD225F"/>
    <w:rsid w:val="00FF35D4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BB5C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A3A"/>
    <w:rPr>
      <w:color w:val="1D3451" w:themeColor="accent2"/>
      <w:spacing w:val="10"/>
      <w:sz w:val="18"/>
    </w:rPr>
  </w:style>
  <w:style w:type="paragraph" w:styleId="Heading1">
    <w:name w:val="heading 1"/>
    <w:basedOn w:val="Normal"/>
    <w:link w:val="Heading1Char"/>
    <w:uiPriority w:val="3"/>
    <w:qFormat/>
    <w:rsid w:val="00CD6251"/>
    <w:pPr>
      <w:keepNext/>
      <w:outlineLvl w:val="0"/>
    </w:pPr>
    <w:rPr>
      <w:rFonts w:asciiTheme="majorHAnsi" w:hAnsiTheme="majorHAnsi" w:cs="Arial"/>
      <w:b/>
      <w:bCs/>
      <w:caps/>
      <w:color w:val="5E5B95" w:themeColor="accent6" w:themeShade="BF"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445DD9"/>
    <w:pPr>
      <w:spacing w:line="800" w:lineRule="exact"/>
      <w:contextualSpacing/>
      <w:jc w:val="center"/>
    </w:pPr>
    <w:rPr>
      <w:rFonts w:asciiTheme="majorHAnsi" w:eastAsiaTheme="majorEastAsia" w:hAnsiTheme="majorHAnsi" w:cs="Times New Roman (Headings CS)"/>
      <w:caps/>
      <w:color w:val="5E5B95" w:themeColor="accent6" w:themeShade="BF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445DD9"/>
    <w:rPr>
      <w:rFonts w:asciiTheme="majorHAnsi" w:eastAsiaTheme="majorEastAsia" w:hAnsiTheme="majorHAnsi" w:cs="Times New Roman (Headings CS)"/>
      <w:caps/>
      <w:color w:val="5E5B95" w:themeColor="accent6" w:themeShade="BF"/>
      <w:spacing w:val="10"/>
      <w:kern w:val="28"/>
      <w:sz w:val="72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663B7E"/>
    <w:tblPr>
      <w:tblStyleRowBandSize w:val="1"/>
      <w:tblStyleColBandSize w:val="1"/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sz="6" w:space="0" w:color="83B29B" w:themeColor="accent1"/>
        </w:tcBorders>
      </w:tcPr>
    </w:tblStylePr>
    <w:tblStylePr w:type="lastRow">
      <w:rPr>
        <w:b/>
        <w:bCs/>
      </w:rPr>
      <w:tblPr/>
      <w:tcPr>
        <w:tcBorders>
          <w:top w:val="single" w:sz="6" w:space="0" w:color="83B2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44EC5"/>
    <w:tblPr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qFormat/>
    <w:rsid w:val="00C94F57"/>
    <w:pPr>
      <w:outlineLvl w:val="0"/>
    </w:pPr>
  </w:style>
  <w:style w:type="paragraph" w:customStyle="1" w:styleId="Totals">
    <w:name w:val="Totals"/>
    <w:basedOn w:val="Right-alignedtext"/>
    <w:qFormat/>
    <w:rsid w:val="00677DD8"/>
    <w:rPr>
      <w:b/>
    </w:rPr>
  </w:style>
  <w:style w:type="table" w:styleId="GridTable1Light-Accent4">
    <w:name w:val="Grid Table 1 Light Accent 4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3E9F9" w:themeColor="accent4" w:themeTint="66"/>
        <w:left w:val="single" w:sz="4" w:space="0" w:color="D3E9F9" w:themeColor="accent4" w:themeTint="66"/>
        <w:bottom w:val="single" w:sz="4" w:space="0" w:color="D3E9F9" w:themeColor="accent4" w:themeTint="66"/>
        <w:right w:val="single" w:sz="4" w:space="0" w:color="D3E9F9" w:themeColor="accent4" w:themeTint="66"/>
        <w:insideH w:val="single" w:sz="4" w:space="0" w:color="D3E9F9" w:themeColor="accent4" w:themeTint="66"/>
        <w:insideV w:val="single" w:sz="4" w:space="0" w:color="D3E9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DF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F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1D0E2" w:themeColor="accent6" w:themeTint="66"/>
        <w:left w:val="single" w:sz="4" w:space="0" w:color="D1D0E2" w:themeColor="accent6" w:themeTint="66"/>
        <w:bottom w:val="single" w:sz="4" w:space="0" w:color="D1D0E2" w:themeColor="accent6" w:themeTint="66"/>
        <w:right w:val="single" w:sz="4" w:space="0" w:color="D1D0E2" w:themeColor="accent6" w:themeTint="66"/>
        <w:insideH w:val="single" w:sz="4" w:space="0" w:color="D1D0E2" w:themeColor="accent6" w:themeTint="66"/>
        <w:insideV w:val="single" w:sz="4" w:space="0" w:color="D1D0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B8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8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3"/>
    <w:rsid w:val="009433F1"/>
    <w:rPr>
      <w:rFonts w:asciiTheme="majorHAnsi" w:hAnsiTheme="majorHAnsi" w:cs="Arial"/>
      <w:b/>
      <w:bCs/>
      <w:caps/>
      <w:color w:val="5E5B95" w:themeColor="accent6" w:themeShade="BF"/>
      <w:spacing w:val="10"/>
      <w:kern w:val="44"/>
      <w:sz w:val="18"/>
      <w:szCs w:val="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nav\AppData\Roaming\Microsoft\Templates\Service%20invoice%20(simple%20lines%20design%20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B9DE67A9494E9FBD53E2B5BA83D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05ECD-96A5-474F-9BED-8D45A3DB2426}"/>
      </w:docPartPr>
      <w:docPartBody>
        <w:p w:rsidR="00790173" w:rsidRDefault="003F715E">
          <w:pPr>
            <w:pStyle w:val="8BB9DE67A9494E9FBD53E2B5BA83D096"/>
          </w:pPr>
          <w:r w:rsidRPr="00156A3A">
            <w:t>Invoice</w:t>
          </w:r>
        </w:p>
      </w:docPartBody>
    </w:docPart>
    <w:docPart>
      <w:docPartPr>
        <w:name w:val="1AF30B426A3D4132A3628BF0A21C3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F63A3-2DA3-4198-9E63-78963B404D6F}"/>
      </w:docPartPr>
      <w:docPartBody>
        <w:p w:rsidR="00790173" w:rsidRDefault="003F715E">
          <w:pPr>
            <w:pStyle w:val="1AF30B426A3D4132A3628BF0A21C328A"/>
          </w:pPr>
          <w:r w:rsidRPr="00156A3A">
            <w:t>DATE:</w:t>
          </w:r>
        </w:p>
      </w:docPartBody>
    </w:docPart>
    <w:docPart>
      <w:docPartPr>
        <w:name w:val="BD4327E2F9574368A928AD43C3606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EBDA8-76ED-4817-BB51-60440E511367}"/>
      </w:docPartPr>
      <w:docPartBody>
        <w:p w:rsidR="00790173" w:rsidRDefault="003F715E">
          <w:pPr>
            <w:pStyle w:val="BD4327E2F9574368A928AD43C3606708"/>
          </w:pPr>
          <w:r w:rsidRPr="00156A3A">
            <w:t>INVOICE #</w:t>
          </w:r>
        </w:p>
      </w:docPartBody>
    </w:docPart>
    <w:docPart>
      <w:docPartPr>
        <w:name w:val="B15731C90CE44BE791A040AA3CEDC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11FFB-8170-4BAD-AAD6-CE6F4A6BD47B}"/>
      </w:docPartPr>
      <w:docPartBody>
        <w:p w:rsidR="00790173" w:rsidRDefault="003F715E">
          <w:pPr>
            <w:pStyle w:val="B15731C90CE44BE791A040AA3CEDCFA8"/>
          </w:pPr>
          <w:r w:rsidRPr="00156A3A">
            <w:t>100</w:t>
          </w:r>
        </w:p>
      </w:docPartBody>
    </w:docPart>
    <w:docPart>
      <w:docPartPr>
        <w:name w:val="82CE6BC26BD24AA1AC332FD365EF4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6F0F5-28C3-4C89-B7B2-099158BAC64C}"/>
      </w:docPartPr>
      <w:docPartBody>
        <w:p w:rsidR="00790173" w:rsidRDefault="003F715E">
          <w:pPr>
            <w:pStyle w:val="82CE6BC26BD24AA1AC332FD365EF48EF"/>
          </w:pPr>
          <w:r w:rsidRPr="00156A3A">
            <w:t>To:</w:t>
          </w:r>
        </w:p>
      </w:docPartBody>
    </w:docPart>
    <w:docPart>
      <w:docPartPr>
        <w:name w:val="2ED28FAFF8DF444FA6731B6B41F83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43EAE-6E5A-4A7F-B74D-9C2D17FABD23}"/>
      </w:docPartPr>
      <w:docPartBody>
        <w:p w:rsidR="00790173" w:rsidRDefault="003F715E">
          <w:pPr>
            <w:pStyle w:val="2ED28FAFF8DF444FA6731B6B41F83DC2"/>
          </w:pPr>
          <w:r w:rsidRPr="00156A3A">
            <w:t>Make all checks payable to</w:t>
          </w:r>
        </w:p>
      </w:docPartBody>
    </w:docPart>
    <w:docPart>
      <w:docPartPr>
        <w:name w:val="A16D95A5EEB5401CB5BD6E1227CAA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0C86A-8609-449F-97B2-D00F4B3CBE43}"/>
      </w:docPartPr>
      <w:docPartBody>
        <w:p w:rsidR="00790173" w:rsidRDefault="003F715E">
          <w:pPr>
            <w:pStyle w:val="A16D95A5EEB5401CB5BD6E1227CAA89D"/>
          </w:pPr>
          <w:r w:rsidRPr="00DB3205">
            <w:t>Create &amp; Co.</w:t>
          </w:r>
        </w:p>
      </w:docPartBody>
    </w:docPart>
    <w:docPart>
      <w:docPartPr>
        <w:name w:val="D74AA22E45714BC8AC77A3DC7833D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3D31F-FEA4-4005-8DE0-654AB7AFA6E7}"/>
      </w:docPartPr>
      <w:docPartBody>
        <w:p w:rsidR="00790173" w:rsidRDefault="003F715E">
          <w:pPr>
            <w:pStyle w:val="D74AA22E45714BC8AC77A3DC7833DA1F"/>
          </w:pPr>
          <w:r w:rsidRPr="00DB3205">
            <w:t>Thank you for your business!</w:t>
          </w:r>
        </w:p>
      </w:docPartBody>
    </w:docPart>
    <w:docPart>
      <w:docPartPr>
        <w:name w:val="9019D17ADCD446E4A49D8C98E003D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51E58-02AA-4C9F-BA91-998B636C30D6}"/>
      </w:docPartPr>
      <w:docPartBody>
        <w:p w:rsidR="00790173" w:rsidRDefault="003F715E" w:rsidP="003F715E">
          <w:pPr>
            <w:pStyle w:val="9019D17ADCD446E4A49D8C98E003D088"/>
          </w:pPr>
          <w:r>
            <w:t xml:space="preserve">Qty </w:t>
          </w:r>
        </w:p>
      </w:docPartBody>
    </w:docPart>
    <w:docPart>
      <w:docPartPr>
        <w:name w:val="E438DDC2460443A9A0FCF6412127D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3C756-DF64-489D-84F8-FEDDAC3CAE93}"/>
      </w:docPartPr>
      <w:docPartBody>
        <w:p w:rsidR="00790173" w:rsidRDefault="003F715E" w:rsidP="003F715E">
          <w:pPr>
            <w:pStyle w:val="E438DDC2460443A9A0FCF6412127D9B7"/>
          </w:pPr>
          <w:r>
            <w:t>Description</w:t>
          </w:r>
        </w:p>
      </w:docPartBody>
    </w:docPart>
    <w:docPart>
      <w:docPartPr>
        <w:name w:val="001C6E2422B74B7094A158F421F5B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C70E2-175B-4C20-894B-1DF4AB48736E}"/>
      </w:docPartPr>
      <w:docPartBody>
        <w:p w:rsidR="00790173" w:rsidRDefault="003F715E" w:rsidP="003F715E">
          <w:pPr>
            <w:pStyle w:val="001C6E2422B74B7094A158F421F5B79E"/>
          </w:pPr>
          <w:r>
            <w:t>Unit Price</w:t>
          </w:r>
        </w:p>
      </w:docPartBody>
    </w:docPart>
    <w:docPart>
      <w:docPartPr>
        <w:name w:val="E5A09D383E7A47F6876F229C9239E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BF483-0836-490C-A6F7-4A7AA54FDB71}"/>
      </w:docPartPr>
      <w:docPartBody>
        <w:p w:rsidR="00790173" w:rsidRDefault="003F715E" w:rsidP="003F715E">
          <w:pPr>
            <w:pStyle w:val="E5A09D383E7A47F6876F229C9239ED36"/>
          </w:pPr>
          <w:r>
            <w:t>Line Total</w:t>
          </w:r>
        </w:p>
      </w:docPartBody>
    </w:docPart>
    <w:docPart>
      <w:docPartPr>
        <w:name w:val="FAC085FC2A814534AF20DB0473811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B78C2-88E9-4B80-97A3-9E519E2D5C45}"/>
      </w:docPartPr>
      <w:docPartBody>
        <w:p w:rsidR="00790173" w:rsidRDefault="003F715E" w:rsidP="003F715E">
          <w:pPr>
            <w:pStyle w:val="FAC085FC2A814534AF20DB0473811413"/>
          </w:pPr>
          <w:r w:rsidRPr="00156A3A">
            <w:t>10</w:t>
          </w:r>
        </w:p>
      </w:docPartBody>
    </w:docPart>
    <w:docPart>
      <w:docPartPr>
        <w:name w:val="AD0FD87E49FF4F358C1DD127E82EA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BDD2E-776E-4D16-9700-FFC143DBA196}"/>
      </w:docPartPr>
      <w:docPartBody>
        <w:p w:rsidR="00790173" w:rsidRDefault="003F715E" w:rsidP="003F715E">
          <w:pPr>
            <w:pStyle w:val="AD0FD87E49FF4F358C1DD127E82EA83A"/>
          </w:pPr>
          <w:r>
            <w:t>Subtotal</w:t>
          </w:r>
        </w:p>
      </w:docPartBody>
    </w:docPart>
    <w:docPart>
      <w:docPartPr>
        <w:name w:val="B2574EAFCC7447BEAAED9CF7139A6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0EF84-ABDC-4838-ACB8-7F5D38E25066}"/>
      </w:docPartPr>
      <w:docPartBody>
        <w:p w:rsidR="00790173" w:rsidRDefault="003F715E" w:rsidP="003F715E">
          <w:pPr>
            <w:pStyle w:val="B2574EAFCC7447BEAAED9CF7139A6AAB"/>
          </w:pPr>
          <w:r w:rsidRPr="00156A3A">
            <w:t>400.00</w:t>
          </w:r>
        </w:p>
      </w:docPartBody>
    </w:docPart>
    <w:docPart>
      <w:docPartPr>
        <w:name w:val="3172AAA2211746169577A8C51AA90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F3582-0FDC-42B8-9771-04830885FC17}"/>
      </w:docPartPr>
      <w:docPartBody>
        <w:p w:rsidR="00790173" w:rsidRDefault="003F715E" w:rsidP="003F715E">
          <w:pPr>
            <w:pStyle w:val="3172AAA2211746169577A8C51AA90771"/>
          </w:pPr>
          <w:r>
            <w:t>Sales Tax</w:t>
          </w:r>
        </w:p>
      </w:docPartBody>
    </w:docPart>
    <w:docPart>
      <w:docPartPr>
        <w:name w:val="E94B50D80F234E9296448876861C8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73D05-3D15-4BC1-AB0D-8B77706516D3}"/>
      </w:docPartPr>
      <w:docPartBody>
        <w:p w:rsidR="00790173" w:rsidRDefault="003F715E" w:rsidP="003F715E">
          <w:pPr>
            <w:pStyle w:val="E94B50D80F234E9296448876861C81C8"/>
          </w:pPr>
          <w:r>
            <w:t>Total</w:t>
          </w:r>
        </w:p>
      </w:docPartBody>
    </w:docPart>
    <w:docPart>
      <w:docPartPr>
        <w:name w:val="7A89B1AD6B394EC597FE399836F5F9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46657-3DEE-41AD-9C4F-FBFAF810350A}"/>
      </w:docPartPr>
      <w:docPartBody>
        <w:p w:rsidR="00790173" w:rsidRDefault="003F715E" w:rsidP="003F715E">
          <w:pPr>
            <w:pStyle w:val="7A89B1AD6B394EC597FE399836F5F96C"/>
          </w:pPr>
          <w:r w:rsidRPr="00156A3A">
            <w:t>Customer ID: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5E"/>
    <w:rsid w:val="003F715E"/>
    <w:rsid w:val="0079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AE" w:eastAsia="en-AE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B9DE67A9494E9FBD53E2B5BA83D096">
    <w:name w:val="8BB9DE67A9494E9FBD53E2B5BA83D096"/>
  </w:style>
  <w:style w:type="paragraph" w:customStyle="1" w:styleId="1AF30B426A3D4132A3628BF0A21C328A">
    <w:name w:val="1AF30B426A3D4132A3628BF0A21C328A"/>
  </w:style>
  <w:style w:type="paragraph" w:customStyle="1" w:styleId="BD4327E2F9574368A928AD43C3606708">
    <w:name w:val="BD4327E2F9574368A928AD43C3606708"/>
  </w:style>
  <w:style w:type="paragraph" w:customStyle="1" w:styleId="B15731C90CE44BE791A040AA3CEDCFA8">
    <w:name w:val="B15731C90CE44BE791A040AA3CEDCFA8"/>
  </w:style>
  <w:style w:type="paragraph" w:customStyle="1" w:styleId="82CE6BC26BD24AA1AC332FD365EF48EF">
    <w:name w:val="82CE6BC26BD24AA1AC332FD365EF48EF"/>
  </w:style>
  <w:style w:type="paragraph" w:customStyle="1" w:styleId="2ED28FAFF8DF444FA6731B6B41F83DC2">
    <w:name w:val="2ED28FAFF8DF444FA6731B6B41F83DC2"/>
  </w:style>
  <w:style w:type="paragraph" w:customStyle="1" w:styleId="A16D95A5EEB5401CB5BD6E1227CAA89D">
    <w:name w:val="A16D95A5EEB5401CB5BD6E1227CAA89D"/>
  </w:style>
  <w:style w:type="paragraph" w:customStyle="1" w:styleId="D74AA22E45714BC8AC77A3DC7833DA1F">
    <w:name w:val="D74AA22E45714BC8AC77A3DC7833DA1F"/>
  </w:style>
  <w:style w:type="paragraph" w:customStyle="1" w:styleId="9019D17ADCD446E4A49D8C98E003D088">
    <w:name w:val="9019D17ADCD446E4A49D8C98E003D088"/>
    <w:rsid w:val="003F715E"/>
  </w:style>
  <w:style w:type="paragraph" w:customStyle="1" w:styleId="E438DDC2460443A9A0FCF6412127D9B7">
    <w:name w:val="E438DDC2460443A9A0FCF6412127D9B7"/>
    <w:rsid w:val="003F715E"/>
  </w:style>
  <w:style w:type="paragraph" w:customStyle="1" w:styleId="001C6E2422B74B7094A158F421F5B79E">
    <w:name w:val="001C6E2422B74B7094A158F421F5B79E"/>
    <w:rsid w:val="003F715E"/>
  </w:style>
  <w:style w:type="paragraph" w:customStyle="1" w:styleId="E5A09D383E7A47F6876F229C9239ED36">
    <w:name w:val="E5A09D383E7A47F6876F229C9239ED36"/>
    <w:rsid w:val="003F715E"/>
  </w:style>
  <w:style w:type="paragraph" w:customStyle="1" w:styleId="FAC085FC2A814534AF20DB0473811413">
    <w:name w:val="FAC085FC2A814534AF20DB0473811413"/>
    <w:rsid w:val="003F715E"/>
  </w:style>
  <w:style w:type="paragraph" w:customStyle="1" w:styleId="AD0FD87E49FF4F358C1DD127E82EA83A">
    <w:name w:val="AD0FD87E49FF4F358C1DD127E82EA83A"/>
    <w:rsid w:val="003F715E"/>
  </w:style>
  <w:style w:type="paragraph" w:customStyle="1" w:styleId="B2574EAFCC7447BEAAED9CF7139A6AAB">
    <w:name w:val="B2574EAFCC7447BEAAED9CF7139A6AAB"/>
    <w:rsid w:val="003F715E"/>
  </w:style>
  <w:style w:type="paragraph" w:customStyle="1" w:styleId="3172AAA2211746169577A8C51AA90771">
    <w:name w:val="3172AAA2211746169577A8C51AA90771"/>
    <w:rsid w:val="003F715E"/>
  </w:style>
  <w:style w:type="paragraph" w:customStyle="1" w:styleId="E94B50D80F234E9296448876861C81C8">
    <w:name w:val="E94B50D80F234E9296448876861C81C8"/>
    <w:rsid w:val="003F715E"/>
  </w:style>
  <w:style w:type="paragraph" w:customStyle="1" w:styleId="7A89B1AD6B394EC597FE399836F5F96C">
    <w:name w:val="7A89B1AD6B394EC597FE399836F5F96C"/>
    <w:rsid w:val="003F71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F51EDD6-E00A-4224-A6E4-32B30F073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947258-5876-4232-AC86-8E6A697CA9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566D6C-E473-4435-A739-4A86E0EC44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 document).dotx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2026-10-27T14:54:00Z</dcterms:created>
  <dcterms:modified xsi:type="dcterms:W3CDTF">2026-10-27T14:54:00Z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